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A1A2A3A4 3</w:t>
      </w:r>
    </w:p>
    <w:p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A1A2A3B4 4</w:t>
      </w:r>
      <w:bookmarkStart w:id="0" w:name="_GoBack"/>
      <w:bookmarkEnd w:id="0"/>
    </w:p>
    <w:p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A1A2A3C4 7</w:t>
      </w:r>
    </w:p>
    <w:p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A1A2B3A4 11</w:t>
      </w:r>
    </w:p>
    <w:p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A1A2B3B4 16</w:t>
      </w:r>
    </w:p>
    <w:p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A1A2B3C4 19</w:t>
      </w:r>
    </w:p>
    <w:p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A1A2C3A4 22</w:t>
      </w:r>
    </w:p>
    <w:p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A1A2C3B4 27</w:t>
      </w:r>
    </w:p>
    <w:p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A1A2C3C4 39</w:t>
      </w:r>
    </w:p>
    <w:p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A1B2A3A4 46</w:t>
      </w:r>
    </w:p>
    <w:p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A1B2A3B4 67</w:t>
      </w:r>
    </w:p>
    <w:p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A1B2A3C4 57</w:t>
      </w:r>
    </w:p>
    <w:p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A1B2B3A4 9</w:t>
      </w:r>
    </w:p>
    <w:p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A1B2B3B4 2</w:t>
      </w:r>
    </w:p>
    <w:p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A1B2B3C4 1</w:t>
      </w:r>
    </w:p>
    <w:p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A1B2C3A4 7</w:t>
      </w:r>
    </w:p>
    <w:p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A1B2C3B4 11</w:t>
      </w:r>
    </w:p>
    <w:p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A1B2C3C4 27</w:t>
      </w:r>
    </w:p>
    <w:p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A1C2A3A4 26</w:t>
      </w:r>
    </w:p>
    <w:p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A1C2A3B4 17</w:t>
      </w:r>
    </w:p>
    <w:p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A1C2A3C4 15</w:t>
      </w:r>
    </w:p>
    <w:p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A1C2B3A4 14</w:t>
      </w:r>
    </w:p>
    <w:p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A1C2B3B4 28</w:t>
      </w:r>
    </w:p>
    <w:p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A1C2B3C4 71</w:t>
      </w:r>
    </w:p>
    <w:p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A1C2C3A4 40</w:t>
      </w:r>
    </w:p>
    <w:p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A1C2C3B4 50</w:t>
      </w:r>
    </w:p>
    <w:p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A1C2C3C4 65</w:t>
      </w:r>
    </w:p>
    <w:p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B1A2A3A4 14</w:t>
      </w:r>
    </w:p>
    <w:p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B1A2A3B4 21</w:t>
      </w:r>
    </w:p>
    <w:p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B1A2A3C4 30</w:t>
      </w:r>
    </w:p>
    <w:p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B1A2B3A4 47</w:t>
      </w:r>
    </w:p>
    <w:p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B1A2B3B4 53</w:t>
      </w:r>
    </w:p>
    <w:p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B1A2B3C4 55</w:t>
      </w:r>
    </w:p>
    <w:p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B1A2C3A4 56</w:t>
      </w:r>
    </w:p>
    <w:p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B1A2C3B4 58</w:t>
      </w:r>
    </w:p>
    <w:p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B1A2C3C4 18</w:t>
      </w:r>
    </w:p>
    <w:p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B1B2A3A4 28</w:t>
      </w:r>
    </w:p>
    <w:p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B1A2A3B4 36</w:t>
      </w:r>
    </w:p>
    <w:p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B1A2A3C4 61</w:t>
      </w:r>
    </w:p>
    <w:p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B1A2B3A4 5</w:t>
      </w:r>
    </w:p>
    <w:p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B1A2B3B4 6</w:t>
      </w:r>
    </w:p>
    <w:p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B1A2B3C4 70</w:t>
      </w:r>
    </w:p>
    <w:p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B1A2C3A4 44</w:t>
      </w:r>
    </w:p>
    <w:p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B1A2C3B4 42</w:t>
      </w:r>
    </w:p>
    <w:p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B1A2C3C4 24</w:t>
      </w:r>
    </w:p>
    <w:p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B1C2A3A4 49 </w:t>
      </w:r>
    </w:p>
    <w:p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B1C2A3B4 72</w:t>
      </w:r>
    </w:p>
    <w:p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B1C2A3C4 75</w:t>
      </w:r>
    </w:p>
    <w:p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B1C2B3A4 35</w:t>
      </w:r>
    </w:p>
    <w:p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B1C2B3B4 34</w:t>
      </w:r>
    </w:p>
    <w:p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B1C2B3C4 21</w:t>
      </w:r>
    </w:p>
    <w:p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B1C2C3A4 10</w:t>
      </w:r>
    </w:p>
    <w:p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B1C2C3B4 13</w:t>
      </w:r>
    </w:p>
    <w:p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B1C2C3C4 31</w:t>
      </w:r>
    </w:p>
    <w:p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C1A2A3A4 29</w:t>
      </w:r>
    </w:p>
    <w:p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C1A2A3B4 8</w:t>
      </w:r>
    </w:p>
    <w:p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C1A2A3C4 25</w:t>
      </w:r>
    </w:p>
    <w:p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C1A2B3A4 38</w:t>
      </w:r>
    </w:p>
    <w:p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C1A2B3B4 52</w:t>
      </w:r>
    </w:p>
    <w:p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C1A2B3C4 63</w:t>
      </w:r>
    </w:p>
    <w:p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C1A2C3A4 66</w:t>
      </w:r>
    </w:p>
    <w:p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C1A2C3B4 68</w:t>
      </w:r>
    </w:p>
    <w:p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C1A2C3C4 73</w:t>
      </w:r>
    </w:p>
    <w:p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C1B2A3A4 48</w:t>
      </w:r>
    </w:p>
    <w:p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C1B2A3B4 45</w:t>
      </w:r>
    </w:p>
    <w:p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C1B2A3C4 43</w:t>
      </w:r>
    </w:p>
    <w:p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C1B2B3A4 76</w:t>
      </w:r>
    </w:p>
    <w:p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C1B2B3B4 64</w:t>
      </w:r>
    </w:p>
    <w:p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C1B2B3C4 54</w:t>
      </w:r>
    </w:p>
    <w:p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C1B2C3A4 32</w:t>
      </w:r>
    </w:p>
    <w:p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C1B2A3B4 62</w:t>
      </w:r>
    </w:p>
    <w:p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C1B2A3C4 74</w:t>
      </w:r>
    </w:p>
    <w:p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C1C2A3A4 60</w:t>
      </w:r>
    </w:p>
    <w:p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C1C2A3B4 59</w:t>
      </w:r>
    </w:p>
    <w:p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C1C2A3C4 57</w:t>
      </w:r>
    </w:p>
    <w:p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C1C2B3A4 41</w:t>
      </w:r>
    </w:p>
    <w:p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C1C2B3B4 3</w:t>
      </w:r>
    </w:p>
    <w:p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C1C2B3C4 20</w:t>
      </w:r>
    </w:p>
    <w:p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C1C2C3A4 36</w:t>
      </w:r>
    </w:p>
    <w:p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C1C2C3B4 52</w:t>
      </w:r>
    </w:p>
    <w:p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C1C2C3C4 39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542486"/>
    <w:rsid w:val="6D535020"/>
    <w:rsid w:val="75542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26364;&#29577;&#30340;&#32654;&#20029;&#26085;&#35760;\AppData\Roaming\Kingsoft\wps\addons\pool\win-i386\knewfileruby_1.0.0.10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Office_10.1.0.7400_F1E327BC-269C-435d-A152-05C5408002CA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2018-06-07T13:34:00Z</dcterms:created>
  <dc:creator>LydiaG1417449841</dc:creator>
  <cp:lastModifiedBy>LydiaG1417449841</cp:lastModifiedBy>
  <dcterms:modified xsi:type="dcterms:W3CDTF">2018-06-07T13:53:06Z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2052-10.1.0.7400</vt:lpwstr>
  </property>
</Properties>
</file>